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07AC" w:rsidRPr="00FC07AC" w:rsidRDefault="00FC07AC" w:rsidP="0042119F">
      <w:pPr>
        <w:ind w:left="330" w:right="330"/>
        <w:rPr>
          <w:b/>
          <w:noProof/>
          <w:sz w:val="20"/>
          <w:szCs w:val="20"/>
          <w:u w:val="single"/>
        </w:rPr>
      </w:pPr>
      <w:bookmarkStart w:id="0" w:name="_GoBack"/>
      <w:bookmarkEnd w:id="0"/>
      <w:r w:rsidRPr="00FC07AC">
        <w:rPr>
          <w:b/>
          <w:noProof/>
          <w:sz w:val="20"/>
          <w:szCs w:val="20"/>
          <w:u w:val="single"/>
        </w:rPr>
        <w:t>Kommunale Spitzenverbände</w:t>
      </w:r>
    </w:p>
    <w:p w:rsidR="00FC07AC" w:rsidRDefault="00FC07AC" w:rsidP="0042119F">
      <w:pPr>
        <w:ind w:left="330" w:right="330"/>
        <w:rPr>
          <w:noProof/>
          <w:sz w:val="20"/>
          <w:szCs w:val="20"/>
        </w:rPr>
      </w:pPr>
    </w:p>
    <w:p w:rsidR="00FC07AC" w:rsidRDefault="00FC07AC" w:rsidP="0042119F">
      <w:pPr>
        <w:ind w:left="330" w:right="330"/>
        <w:rPr>
          <w:noProof/>
          <w:sz w:val="20"/>
          <w:szCs w:val="20"/>
        </w:rPr>
      </w:pPr>
      <w:r>
        <w:rPr>
          <w:noProof/>
          <w:sz w:val="20"/>
          <w:szCs w:val="20"/>
        </w:rPr>
        <w:t>Deutscher Städtetag</w:t>
      </w:r>
    </w:p>
    <w:p w:rsidR="00FC07AC" w:rsidRPr="00FC07AC" w:rsidRDefault="00FC07AC" w:rsidP="00FC07AC">
      <w:pPr>
        <w:ind w:left="330" w:right="330"/>
        <w:rPr>
          <w:noProof/>
          <w:sz w:val="20"/>
          <w:szCs w:val="20"/>
        </w:rPr>
      </w:pPr>
      <w:r w:rsidRPr="00FC07AC">
        <w:rPr>
          <w:noProof/>
          <w:sz w:val="20"/>
          <w:szCs w:val="20"/>
        </w:rPr>
        <w:t>Deutscher Städte- und Gemeindebund</w:t>
      </w:r>
    </w:p>
    <w:p w:rsidR="00FC07AC" w:rsidRPr="00FC07AC" w:rsidRDefault="00FC07AC" w:rsidP="00FC07AC">
      <w:pPr>
        <w:ind w:left="330" w:right="330"/>
        <w:rPr>
          <w:noProof/>
          <w:sz w:val="20"/>
          <w:szCs w:val="20"/>
        </w:rPr>
      </w:pPr>
      <w:r w:rsidRPr="00FC07AC">
        <w:rPr>
          <w:noProof/>
          <w:sz w:val="20"/>
          <w:szCs w:val="20"/>
        </w:rPr>
        <w:t>Deutscher Landkreistag</w:t>
      </w:r>
    </w:p>
    <w:p w:rsidR="00FC07AC" w:rsidRDefault="00FC07AC" w:rsidP="0042119F">
      <w:pPr>
        <w:ind w:left="330" w:right="330"/>
        <w:rPr>
          <w:noProof/>
          <w:sz w:val="20"/>
          <w:szCs w:val="20"/>
        </w:rPr>
      </w:pPr>
    </w:p>
    <w:p w:rsidR="00FC07AC" w:rsidRDefault="00FC07AC" w:rsidP="0042119F">
      <w:pPr>
        <w:ind w:left="330" w:right="330"/>
        <w:rPr>
          <w:noProof/>
          <w:sz w:val="20"/>
          <w:szCs w:val="20"/>
        </w:rPr>
      </w:pPr>
    </w:p>
    <w:p w:rsidR="00FC07AC" w:rsidRPr="00FC07AC" w:rsidRDefault="00FC07AC" w:rsidP="0042119F">
      <w:pPr>
        <w:ind w:left="330" w:right="330"/>
        <w:rPr>
          <w:b/>
          <w:noProof/>
          <w:sz w:val="20"/>
          <w:szCs w:val="20"/>
          <w:u w:val="single"/>
        </w:rPr>
      </w:pPr>
      <w:r w:rsidRPr="00FC07AC">
        <w:rPr>
          <w:b/>
          <w:noProof/>
          <w:sz w:val="20"/>
          <w:szCs w:val="20"/>
          <w:u w:val="single"/>
        </w:rPr>
        <w:t>Interessenverbände</w:t>
      </w:r>
    </w:p>
    <w:p w:rsidR="00FC07AC" w:rsidRDefault="00FC07AC" w:rsidP="0042119F">
      <w:pPr>
        <w:ind w:left="330" w:right="330"/>
        <w:rPr>
          <w:noProof/>
          <w:sz w:val="20"/>
          <w:szCs w:val="20"/>
        </w:rPr>
      </w:pPr>
    </w:p>
    <w:p w:rsidR="0042119F" w:rsidRPr="00C5664A" w:rsidRDefault="0042119F" w:rsidP="0042119F">
      <w:pPr>
        <w:ind w:left="330" w:right="330"/>
        <w:rPr>
          <w:sz w:val="20"/>
          <w:szCs w:val="20"/>
        </w:rPr>
      </w:pPr>
      <w:r w:rsidRPr="00C5664A">
        <w:rPr>
          <w:noProof/>
          <w:sz w:val="20"/>
          <w:szCs w:val="20"/>
        </w:rPr>
        <w:t>Bund der Öffentlich bestellten Vermessungsingenieure e.V.</w:t>
      </w:r>
    </w:p>
    <w:p w:rsidR="0042119F" w:rsidRPr="00C5664A" w:rsidRDefault="0042119F" w:rsidP="0042119F">
      <w:pPr>
        <w:ind w:left="330" w:right="330"/>
        <w:rPr>
          <w:noProof/>
          <w:sz w:val="20"/>
          <w:szCs w:val="20"/>
        </w:rPr>
      </w:pPr>
      <w:r w:rsidRPr="00C5664A">
        <w:rPr>
          <w:noProof/>
          <w:sz w:val="20"/>
          <w:szCs w:val="20"/>
        </w:rPr>
        <w:t>Bund Deutscher Architekten</w:t>
      </w:r>
    </w:p>
    <w:p w:rsidR="0042119F" w:rsidRDefault="0042119F" w:rsidP="0042119F">
      <w:pPr>
        <w:ind w:left="330" w:right="330"/>
        <w:rPr>
          <w:noProof/>
          <w:sz w:val="20"/>
          <w:szCs w:val="20"/>
        </w:rPr>
      </w:pPr>
      <w:r w:rsidRPr="00C5664A">
        <w:rPr>
          <w:noProof/>
          <w:sz w:val="20"/>
          <w:szCs w:val="20"/>
        </w:rPr>
        <w:t xml:space="preserve">Bund Deutscher Baumeister, Architekten und Ingenieure </w:t>
      </w:r>
    </w:p>
    <w:p w:rsidR="0042119F" w:rsidRPr="00C5664A" w:rsidRDefault="0042119F" w:rsidP="0042119F">
      <w:pPr>
        <w:ind w:left="330" w:right="330"/>
        <w:rPr>
          <w:noProof/>
          <w:sz w:val="20"/>
          <w:szCs w:val="20"/>
        </w:rPr>
      </w:pPr>
      <w:r w:rsidRPr="00C5664A">
        <w:rPr>
          <w:noProof/>
          <w:sz w:val="20"/>
          <w:szCs w:val="20"/>
        </w:rPr>
        <w:t xml:space="preserve">e. V. </w:t>
      </w:r>
    </w:p>
    <w:p w:rsidR="0042119F" w:rsidRPr="00C5664A" w:rsidRDefault="0042119F" w:rsidP="0042119F">
      <w:pPr>
        <w:ind w:left="330" w:right="330"/>
        <w:rPr>
          <w:noProof/>
          <w:sz w:val="20"/>
          <w:szCs w:val="20"/>
        </w:rPr>
      </w:pPr>
      <w:r w:rsidRPr="00C5664A">
        <w:rPr>
          <w:noProof/>
          <w:sz w:val="20"/>
          <w:szCs w:val="20"/>
        </w:rPr>
        <w:t>Bundesarchitektenkammer e. V.</w:t>
      </w:r>
    </w:p>
    <w:p w:rsidR="00925052" w:rsidRDefault="0042119F" w:rsidP="0042119F">
      <w:pPr>
        <w:ind w:firstLine="330"/>
        <w:rPr>
          <w:noProof/>
          <w:sz w:val="20"/>
          <w:szCs w:val="20"/>
        </w:rPr>
      </w:pPr>
      <w:r w:rsidRPr="00AD204C">
        <w:rPr>
          <w:noProof/>
          <w:sz w:val="20"/>
          <w:szCs w:val="20"/>
        </w:rPr>
        <w:t>Bund Deutscher Landschaftsarchitekten bdla</w:t>
      </w:r>
    </w:p>
    <w:p w:rsidR="0042119F" w:rsidRPr="00B50EC8" w:rsidRDefault="0042119F" w:rsidP="0042119F">
      <w:pPr>
        <w:ind w:left="330" w:right="330"/>
        <w:rPr>
          <w:noProof/>
          <w:sz w:val="20"/>
          <w:szCs w:val="20"/>
        </w:rPr>
      </w:pPr>
      <w:r w:rsidRPr="00B50EC8">
        <w:rPr>
          <w:noProof/>
          <w:sz w:val="20"/>
          <w:szCs w:val="20"/>
        </w:rPr>
        <w:t xml:space="preserve">Verband der Zwerghuhnzüchter-Vereine e. V. </w:t>
      </w:r>
      <w:r w:rsidRPr="00B50EC8">
        <w:rPr>
          <w:noProof/>
          <w:sz w:val="20"/>
          <w:szCs w:val="20"/>
        </w:rPr>
        <w:br/>
        <w:t>im BDRG e. V.</w:t>
      </w:r>
    </w:p>
    <w:p w:rsidR="0042119F" w:rsidRDefault="0042119F" w:rsidP="0042119F">
      <w:pPr>
        <w:ind w:left="330" w:right="330"/>
        <w:rPr>
          <w:sz w:val="20"/>
          <w:szCs w:val="20"/>
          <w:lang w:val="it-IT"/>
        </w:rPr>
      </w:pPr>
      <w:proofErr w:type="spellStart"/>
      <w:r>
        <w:rPr>
          <w:sz w:val="20"/>
          <w:szCs w:val="20"/>
          <w:lang w:val="it-IT"/>
        </w:rPr>
        <w:t>Informationskreis</w:t>
      </w:r>
      <w:proofErr w:type="spellEnd"/>
      <w:r>
        <w:rPr>
          <w:sz w:val="20"/>
          <w:szCs w:val="20"/>
          <w:lang w:val="it-IT"/>
        </w:rPr>
        <w:t xml:space="preserve"> </w:t>
      </w:r>
      <w:proofErr w:type="spellStart"/>
      <w:r>
        <w:rPr>
          <w:sz w:val="20"/>
          <w:szCs w:val="20"/>
          <w:lang w:val="it-IT"/>
        </w:rPr>
        <w:t>für</w:t>
      </w:r>
      <w:proofErr w:type="spellEnd"/>
      <w:r>
        <w:rPr>
          <w:sz w:val="20"/>
          <w:szCs w:val="20"/>
          <w:lang w:val="it-IT"/>
        </w:rPr>
        <w:t xml:space="preserve"> </w:t>
      </w:r>
      <w:proofErr w:type="spellStart"/>
      <w:r>
        <w:rPr>
          <w:sz w:val="20"/>
          <w:szCs w:val="20"/>
          <w:lang w:val="it-IT"/>
        </w:rPr>
        <w:t>Raumplanung</w:t>
      </w:r>
      <w:proofErr w:type="spellEnd"/>
      <w:r>
        <w:rPr>
          <w:sz w:val="20"/>
          <w:szCs w:val="20"/>
          <w:lang w:val="it-IT"/>
        </w:rPr>
        <w:t xml:space="preserve"> </w:t>
      </w:r>
      <w:proofErr w:type="spellStart"/>
      <w:proofErr w:type="gramStart"/>
      <w:r>
        <w:rPr>
          <w:sz w:val="20"/>
          <w:szCs w:val="20"/>
          <w:lang w:val="it-IT"/>
        </w:rPr>
        <w:t>e.V.</w:t>
      </w:r>
      <w:proofErr w:type="spellEnd"/>
      <w:proofErr w:type="gramEnd"/>
    </w:p>
    <w:p w:rsidR="0042119F" w:rsidRPr="00C5664A" w:rsidRDefault="0042119F" w:rsidP="0042119F">
      <w:pPr>
        <w:ind w:left="330" w:right="330"/>
        <w:rPr>
          <w:sz w:val="20"/>
          <w:szCs w:val="20"/>
        </w:rPr>
      </w:pPr>
      <w:r w:rsidRPr="00C5664A">
        <w:rPr>
          <w:noProof/>
          <w:sz w:val="20"/>
          <w:szCs w:val="20"/>
        </w:rPr>
        <w:t>Bundesrechtsanwaltskammer</w:t>
      </w:r>
    </w:p>
    <w:p w:rsidR="0042119F" w:rsidRPr="00C5664A" w:rsidRDefault="0042119F" w:rsidP="0042119F">
      <w:pPr>
        <w:ind w:left="330" w:right="330"/>
        <w:rPr>
          <w:sz w:val="20"/>
          <w:szCs w:val="20"/>
        </w:rPr>
      </w:pPr>
      <w:r w:rsidRPr="00C5664A">
        <w:rPr>
          <w:noProof/>
          <w:sz w:val="20"/>
          <w:szCs w:val="20"/>
        </w:rPr>
        <w:t>Bundesverband Bürgerinitiativen Umweltschutz e. V.</w:t>
      </w:r>
    </w:p>
    <w:p w:rsidR="0042119F" w:rsidRPr="00C5664A" w:rsidRDefault="0042119F" w:rsidP="0042119F">
      <w:pPr>
        <w:ind w:left="330" w:right="330"/>
        <w:rPr>
          <w:sz w:val="20"/>
          <w:szCs w:val="20"/>
        </w:rPr>
      </w:pPr>
      <w:r w:rsidRPr="00C5664A">
        <w:rPr>
          <w:noProof/>
          <w:sz w:val="20"/>
          <w:szCs w:val="20"/>
        </w:rPr>
        <w:t>Bundesverband der Freien Berufe</w:t>
      </w:r>
    </w:p>
    <w:p w:rsidR="0042119F" w:rsidRDefault="0042119F" w:rsidP="0042119F">
      <w:pPr>
        <w:ind w:left="330" w:right="330"/>
        <w:rPr>
          <w:noProof/>
          <w:sz w:val="20"/>
          <w:szCs w:val="20"/>
        </w:rPr>
      </w:pPr>
      <w:r w:rsidRPr="00C5664A">
        <w:rPr>
          <w:noProof/>
          <w:sz w:val="20"/>
          <w:szCs w:val="20"/>
        </w:rPr>
        <w:t xml:space="preserve">Bundesverband der Deutschen Industrie e. V. </w:t>
      </w:r>
    </w:p>
    <w:p w:rsidR="0042119F" w:rsidRPr="00C5664A" w:rsidRDefault="0042119F" w:rsidP="0042119F">
      <w:pPr>
        <w:ind w:left="330" w:right="330"/>
        <w:rPr>
          <w:noProof/>
          <w:sz w:val="20"/>
          <w:szCs w:val="20"/>
        </w:rPr>
      </w:pPr>
      <w:r w:rsidRPr="00C5664A">
        <w:rPr>
          <w:noProof/>
          <w:sz w:val="20"/>
          <w:szCs w:val="20"/>
        </w:rPr>
        <w:t>Bundesverband der Selbständigen/  Deutscher Gewerbeverband e.V.</w:t>
      </w:r>
    </w:p>
    <w:p w:rsidR="0042119F" w:rsidRPr="00C5664A" w:rsidRDefault="0042119F" w:rsidP="0042119F">
      <w:pPr>
        <w:ind w:left="330" w:right="330"/>
        <w:rPr>
          <w:sz w:val="20"/>
          <w:szCs w:val="20"/>
        </w:rPr>
      </w:pPr>
      <w:r w:rsidRPr="00C5664A">
        <w:rPr>
          <w:noProof/>
          <w:sz w:val="20"/>
          <w:szCs w:val="20"/>
        </w:rPr>
        <w:t>Bundesverband der gemeinnützigen Landgesellschaften</w:t>
      </w:r>
    </w:p>
    <w:p w:rsidR="0042119F" w:rsidRPr="00C5664A" w:rsidRDefault="0042119F" w:rsidP="0042119F">
      <w:pPr>
        <w:ind w:left="330" w:right="330"/>
        <w:rPr>
          <w:sz w:val="20"/>
          <w:szCs w:val="20"/>
        </w:rPr>
      </w:pPr>
      <w:r w:rsidRPr="00C5664A">
        <w:rPr>
          <w:noProof/>
          <w:sz w:val="20"/>
          <w:szCs w:val="20"/>
        </w:rPr>
        <w:t>Bundesverband deutscher Wohnungsunternehmen e.V.</w:t>
      </w:r>
    </w:p>
    <w:p w:rsidR="0042119F" w:rsidRDefault="0042119F" w:rsidP="0042119F">
      <w:pPr>
        <w:ind w:left="330" w:right="330"/>
        <w:rPr>
          <w:sz w:val="20"/>
          <w:szCs w:val="20"/>
        </w:rPr>
      </w:pPr>
      <w:r>
        <w:rPr>
          <w:sz w:val="20"/>
          <w:szCs w:val="20"/>
        </w:rPr>
        <w:t>Schutzgemeinschaft Deutscher Wald e.V.</w:t>
      </w:r>
    </w:p>
    <w:p w:rsidR="0042119F" w:rsidRPr="00C5664A" w:rsidRDefault="0042119F" w:rsidP="0042119F">
      <w:pPr>
        <w:ind w:left="330" w:right="330"/>
        <w:rPr>
          <w:sz w:val="20"/>
          <w:szCs w:val="20"/>
        </w:rPr>
      </w:pPr>
      <w:r w:rsidRPr="00C5664A">
        <w:rPr>
          <w:noProof/>
          <w:sz w:val="20"/>
          <w:szCs w:val="20"/>
        </w:rPr>
        <w:t xml:space="preserve">Bundesverband </w:t>
      </w:r>
      <w:r>
        <w:rPr>
          <w:noProof/>
          <w:sz w:val="20"/>
          <w:szCs w:val="20"/>
        </w:rPr>
        <w:t xml:space="preserve">Baustoffe - </w:t>
      </w:r>
      <w:r w:rsidRPr="00C5664A">
        <w:rPr>
          <w:noProof/>
          <w:sz w:val="20"/>
          <w:szCs w:val="20"/>
        </w:rPr>
        <w:t>Steine und Erden e. V.</w:t>
      </w:r>
    </w:p>
    <w:p w:rsidR="0042119F" w:rsidRDefault="0042119F" w:rsidP="0042119F">
      <w:pPr>
        <w:ind w:firstLine="330"/>
        <w:rPr>
          <w:noProof/>
          <w:sz w:val="20"/>
          <w:szCs w:val="20"/>
        </w:rPr>
      </w:pPr>
      <w:r w:rsidRPr="00C5664A">
        <w:rPr>
          <w:noProof/>
          <w:sz w:val="20"/>
          <w:szCs w:val="20"/>
        </w:rPr>
        <w:t>Bundesvereinigung der Landes</w:t>
      </w:r>
      <w:r>
        <w:rPr>
          <w:noProof/>
          <w:sz w:val="20"/>
          <w:szCs w:val="20"/>
        </w:rPr>
        <w:t>- und Stadte</w:t>
      </w:r>
      <w:r w:rsidRPr="00C5664A">
        <w:rPr>
          <w:noProof/>
          <w:sz w:val="20"/>
          <w:szCs w:val="20"/>
        </w:rPr>
        <w:t>ntwicklungsgesellschaften e. V.</w:t>
      </w:r>
    </w:p>
    <w:p w:rsidR="0042119F" w:rsidRPr="00C5664A" w:rsidRDefault="0042119F" w:rsidP="0042119F">
      <w:pPr>
        <w:ind w:left="330" w:right="330"/>
        <w:rPr>
          <w:sz w:val="20"/>
          <w:szCs w:val="20"/>
        </w:rPr>
      </w:pPr>
      <w:r w:rsidRPr="00C5664A">
        <w:rPr>
          <w:noProof/>
          <w:sz w:val="20"/>
          <w:szCs w:val="20"/>
        </w:rPr>
        <w:t>Bundesverband Freier  Immobilien- und Wohnungsunternehmen e. V.</w:t>
      </w:r>
    </w:p>
    <w:p w:rsidR="0042119F" w:rsidRPr="00C5664A" w:rsidRDefault="0042119F" w:rsidP="0042119F">
      <w:pPr>
        <w:ind w:left="330" w:right="330"/>
        <w:rPr>
          <w:sz w:val="20"/>
          <w:szCs w:val="20"/>
        </w:rPr>
      </w:pPr>
      <w:r w:rsidRPr="00C5664A">
        <w:rPr>
          <w:noProof/>
          <w:sz w:val="20"/>
          <w:szCs w:val="20"/>
        </w:rPr>
        <w:t>Deutscher Anwalt Verein e.V.</w:t>
      </w:r>
    </w:p>
    <w:p w:rsidR="0042119F" w:rsidRPr="00C5664A" w:rsidRDefault="0042119F" w:rsidP="0042119F">
      <w:pPr>
        <w:ind w:left="330" w:right="330"/>
        <w:rPr>
          <w:sz w:val="20"/>
          <w:szCs w:val="20"/>
        </w:rPr>
      </w:pPr>
      <w:r w:rsidRPr="00C5664A">
        <w:rPr>
          <w:noProof/>
          <w:sz w:val="20"/>
          <w:szCs w:val="20"/>
        </w:rPr>
        <w:t>Bundesverband öffentlich bestellter und vereidigter sowie qualifizierter Sachverständiger e. V.</w:t>
      </w:r>
    </w:p>
    <w:p w:rsidR="0042119F" w:rsidRPr="00C5664A" w:rsidRDefault="0042119F" w:rsidP="0042119F">
      <w:pPr>
        <w:ind w:left="330" w:right="330"/>
        <w:rPr>
          <w:sz w:val="20"/>
          <w:szCs w:val="20"/>
        </w:rPr>
      </w:pPr>
      <w:r w:rsidRPr="00C5664A">
        <w:rPr>
          <w:noProof/>
          <w:sz w:val="20"/>
          <w:szCs w:val="20"/>
        </w:rPr>
        <w:t>Deutscher Gewerkschaftsbund</w:t>
      </w:r>
    </w:p>
    <w:p w:rsidR="0042119F" w:rsidRPr="00C5664A" w:rsidRDefault="0042119F" w:rsidP="0042119F">
      <w:pPr>
        <w:ind w:left="330" w:right="330"/>
        <w:rPr>
          <w:sz w:val="20"/>
          <w:szCs w:val="20"/>
        </w:rPr>
      </w:pPr>
      <w:r w:rsidRPr="00C5664A">
        <w:rPr>
          <w:noProof/>
          <w:sz w:val="20"/>
          <w:szCs w:val="20"/>
        </w:rPr>
        <w:t>Deutsche Gesellschaft für Baurecht e. V.</w:t>
      </w:r>
    </w:p>
    <w:p w:rsidR="0042119F" w:rsidRPr="00C5664A" w:rsidRDefault="0042119F" w:rsidP="0042119F">
      <w:pPr>
        <w:ind w:left="330" w:right="330"/>
        <w:rPr>
          <w:sz w:val="20"/>
          <w:szCs w:val="20"/>
        </w:rPr>
      </w:pPr>
      <w:r w:rsidRPr="00C5664A">
        <w:rPr>
          <w:noProof/>
          <w:sz w:val="20"/>
          <w:szCs w:val="20"/>
        </w:rPr>
        <w:t>Deutscher Mieterbund e. V.</w:t>
      </w:r>
    </w:p>
    <w:p w:rsidR="0042119F" w:rsidRPr="00C5664A" w:rsidRDefault="0042119F" w:rsidP="0042119F">
      <w:pPr>
        <w:ind w:left="330" w:right="330"/>
        <w:rPr>
          <w:sz w:val="20"/>
          <w:szCs w:val="20"/>
        </w:rPr>
      </w:pPr>
      <w:r>
        <w:rPr>
          <w:noProof/>
          <w:sz w:val="20"/>
          <w:szCs w:val="20"/>
        </w:rPr>
        <w:t>V</w:t>
      </w:r>
      <w:r w:rsidRPr="00C5664A">
        <w:rPr>
          <w:noProof/>
          <w:sz w:val="20"/>
          <w:szCs w:val="20"/>
        </w:rPr>
        <w:t>erband für Wohneigentum</w:t>
      </w:r>
      <w:r>
        <w:rPr>
          <w:noProof/>
          <w:sz w:val="20"/>
          <w:szCs w:val="20"/>
        </w:rPr>
        <w:t xml:space="preserve"> e. V.</w:t>
      </w:r>
    </w:p>
    <w:p w:rsidR="0042119F" w:rsidRPr="00C5664A" w:rsidRDefault="0042119F" w:rsidP="0042119F">
      <w:pPr>
        <w:ind w:left="330" w:right="330"/>
        <w:rPr>
          <w:sz w:val="20"/>
          <w:szCs w:val="20"/>
        </w:rPr>
      </w:pPr>
      <w:r w:rsidRPr="00C5664A">
        <w:rPr>
          <w:noProof/>
          <w:sz w:val="20"/>
          <w:szCs w:val="20"/>
        </w:rPr>
        <w:t>Deutscher Industrie- und Handelskammertag e. V.</w:t>
      </w:r>
    </w:p>
    <w:p w:rsidR="0042119F" w:rsidRPr="00C5664A" w:rsidRDefault="0042119F" w:rsidP="0042119F">
      <w:pPr>
        <w:ind w:left="330" w:right="330"/>
        <w:rPr>
          <w:sz w:val="20"/>
          <w:szCs w:val="20"/>
        </w:rPr>
      </w:pPr>
      <w:r w:rsidRPr="00C5664A">
        <w:rPr>
          <w:noProof/>
          <w:sz w:val="20"/>
          <w:szCs w:val="20"/>
        </w:rPr>
        <w:t>Deutsches Seminar für Städtebau und Wirtschaft im Deutschen Verband für Wohnungswesen, Städtebau und Raumordnung</w:t>
      </w:r>
    </w:p>
    <w:p w:rsidR="0042119F" w:rsidRPr="00C5664A" w:rsidRDefault="0042119F" w:rsidP="0042119F">
      <w:pPr>
        <w:ind w:left="330" w:right="330"/>
        <w:rPr>
          <w:noProof/>
          <w:sz w:val="20"/>
          <w:szCs w:val="20"/>
        </w:rPr>
      </w:pPr>
      <w:r w:rsidRPr="00C5664A">
        <w:rPr>
          <w:noProof/>
          <w:sz w:val="20"/>
          <w:szCs w:val="20"/>
        </w:rPr>
        <w:t>Deutscher Naturschutzring</w:t>
      </w:r>
    </w:p>
    <w:p w:rsidR="0042119F" w:rsidRPr="00C5664A" w:rsidRDefault="0042119F" w:rsidP="0042119F">
      <w:pPr>
        <w:ind w:left="330" w:right="330"/>
        <w:rPr>
          <w:sz w:val="20"/>
          <w:szCs w:val="20"/>
        </w:rPr>
      </w:pPr>
      <w:r w:rsidRPr="00C5664A">
        <w:rPr>
          <w:noProof/>
          <w:sz w:val="20"/>
          <w:szCs w:val="20"/>
        </w:rPr>
        <w:t>Dachverband der deutschen Natur- und Umweltschutzverbände e. V.</w:t>
      </w:r>
    </w:p>
    <w:p w:rsidR="0042119F" w:rsidRPr="00C5664A" w:rsidRDefault="0042119F" w:rsidP="0042119F">
      <w:pPr>
        <w:ind w:left="330" w:right="330"/>
        <w:rPr>
          <w:sz w:val="20"/>
          <w:szCs w:val="20"/>
        </w:rPr>
      </w:pPr>
      <w:r w:rsidRPr="00C5664A">
        <w:rPr>
          <w:noProof/>
          <w:sz w:val="20"/>
          <w:szCs w:val="20"/>
        </w:rPr>
        <w:t>Evangelische Kirche in Deutschland</w:t>
      </w:r>
    </w:p>
    <w:p w:rsidR="0042119F" w:rsidRPr="00C5664A" w:rsidRDefault="0042119F" w:rsidP="0042119F">
      <w:pPr>
        <w:ind w:left="330" w:right="330"/>
        <w:rPr>
          <w:sz w:val="20"/>
          <w:szCs w:val="20"/>
        </w:rPr>
      </w:pPr>
      <w:r w:rsidRPr="00C5664A">
        <w:rPr>
          <w:noProof/>
          <w:sz w:val="20"/>
          <w:szCs w:val="20"/>
        </w:rPr>
        <w:t>Deutscher Rat für Land</w:t>
      </w:r>
      <w:r>
        <w:rPr>
          <w:noProof/>
          <w:sz w:val="20"/>
          <w:szCs w:val="20"/>
        </w:rPr>
        <w:t>es</w:t>
      </w:r>
      <w:r w:rsidRPr="00C5664A">
        <w:rPr>
          <w:noProof/>
          <w:sz w:val="20"/>
          <w:szCs w:val="20"/>
        </w:rPr>
        <w:t>pflege</w:t>
      </w:r>
    </w:p>
    <w:p w:rsidR="0042119F" w:rsidRPr="00C5664A" w:rsidRDefault="0042119F" w:rsidP="0042119F">
      <w:pPr>
        <w:ind w:left="330" w:right="330"/>
        <w:rPr>
          <w:sz w:val="20"/>
          <w:szCs w:val="20"/>
        </w:rPr>
      </w:pPr>
      <w:r w:rsidRPr="00C5664A">
        <w:rPr>
          <w:noProof/>
          <w:sz w:val="20"/>
          <w:szCs w:val="20"/>
        </w:rPr>
        <w:t>Ha</w:t>
      </w:r>
      <w:r>
        <w:rPr>
          <w:noProof/>
          <w:sz w:val="20"/>
          <w:szCs w:val="20"/>
        </w:rPr>
        <w:t>ndelsverband</w:t>
      </w:r>
      <w:r w:rsidRPr="00C5664A">
        <w:rPr>
          <w:noProof/>
          <w:sz w:val="20"/>
          <w:szCs w:val="20"/>
        </w:rPr>
        <w:t xml:space="preserve"> Deutsch</w:t>
      </w:r>
      <w:r>
        <w:rPr>
          <w:noProof/>
          <w:sz w:val="20"/>
          <w:szCs w:val="20"/>
        </w:rPr>
        <w:t>l</w:t>
      </w:r>
      <w:r w:rsidRPr="00C5664A">
        <w:rPr>
          <w:noProof/>
          <w:sz w:val="20"/>
          <w:szCs w:val="20"/>
        </w:rPr>
        <w:t>and</w:t>
      </w:r>
    </w:p>
    <w:p w:rsidR="0042119F" w:rsidRPr="00C5664A" w:rsidRDefault="0042119F" w:rsidP="0042119F">
      <w:pPr>
        <w:ind w:left="330" w:right="330"/>
        <w:rPr>
          <w:sz w:val="20"/>
          <w:szCs w:val="20"/>
        </w:rPr>
      </w:pPr>
      <w:r w:rsidRPr="00C5664A">
        <w:rPr>
          <w:noProof/>
          <w:sz w:val="20"/>
          <w:szCs w:val="20"/>
        </w:rPr>
        <w:t>Deutscher Verband für Wohnungswesen, Städtebau und Raumordnung e. V.</w:t>
      </w:r>
    </w:p>
    <w:p w:rsidR="0042119F" w:rsidRPr="00C5664A" w:rsidRDefault="0042119F" w:rsidP="0042119F">
      <w:pPr>
        <w:ind w:left="330" w:right="330"/>
        <w:rPr>
          <w:sz w:val="20"/>
          <w:szCs w:val="20"/>
        </w:rPr>
      </w:pPr>
      <w:r w:rsidRPr="00C5664A">
        <w:rPr>
          <w:noProof/>
          <w:sz w:val="20"/>
          <w:szCs w:val="20"/>
        </w:rPr>
        <w:t>Katholischer Siedlungsdienst e. V.</w:t>
      </w:r>
    </w:p>
    <w:p w:rsidR="0042119F" w:rsidRPr="00313D79" w:rsidRDefault="0042119F" w:rsidP="0042119F">
      <w:pPr>
        <w:ind w:left="330" w:right="330"/>
        <w:rPr>
          <w:noProof/>
          <w:sz w:val="20"/>
          <w:szCs w:val="20"/>
        </w:rPr>
      </w:pPr>
      <w:r w:rsidRPr="00313D79">
        <w:rPr>
          <w:noProof/>
          <w:sz w:val="20"/>
          <w:szCs w:val="20"/>
        </w:rPr>
        <w:t>Deutsches Nationalkomitee für Denkmalschutz</w:t>
      </w:r>
    </w:p>
    <w:p w:rsidR="0042119F" w:rsidRPr="00313D79" w:rsidRDefault="0042119F" w:rsidP="0042119F">
      <w:pPr>
        <w:ind w:left="330" w:right="330"/>
        <w:rPr>
          <w:sz w:val="20"/>
          <w:szCs w:val="20"/>
        </w:rPr>
      </w:pPr>
      <w:r w:rsidRPr="00313D79">
        <w:rPr>
          <w:noProof/>
          <w:sz w:val="20"/>
          <w:szCs w:val="20"/>
        </w:rPr>
        <w:t>Geschäftsstelle beim Beauftragten der Bundesregierung für Angelegenheiten der Kultur und der Medien</w:t>
      </w:r>
    </w:p>
    <w:p w:rsidR="0042119F" w:rsidRPr="00C5664A" w:rsidRDefault="0042119F" w:rsidP="0042119F">
      <w:pPr>
        <w:ind w:left="330" w:right="330"/>
        <w:rPr>
          <w:sz w:val="20"/>
          <w:szCs w:val="20"/>
        </w:rPr>
      </w:pPr>
      <w:r w:rsidRPr="00C5664A">
        <w:rPr>
          <w:noProof/>
          <w:sz w:val="20"/>
          <w:szCs w:val="20"/>
        </w:rPr>
        <w:t>UVP- Gesellschaft</w:t>
      </w:r>
    </w:p>
    <w:p w:rsidR="0042119F" w:rsidRDefault="0042119F" w:rsidP="0042119F">
      <w:pPr>
        <w:ind w:left="330" w:right="330"/>
        <w:rPr>
          <w:sz w:val="20"/>
          <w:szCs w:val="20"/>
        </w:rPr>
      </w:pPr>
      <w:r>
        <w:rPr>
          <w:sz w:val="20"/>
          <w:szCs w:val="20"/>
        </w:rPr>
        <w:t>Verband Selbständiger Ingenieure e.V.</w:t>
      </w:r>
    </w:p>
    <w:p w:rsidR="0042119F" w:rsidRPr="00C5664A" w:rsidRDefault="0042119F" w:rsidP="0042119F">
      <w:pPr>
        <w:ind w:left="330" w:right="330"/>
        <w:rPr>
          <w:sz w:val="20"/>
          <w:szCs w:val="20"/>
        </w:rPr>
      </w:pPr>
      <w:r w:rsidRPr="00C5664A">
        <w:rPr>
          <w:noProof/>
          <w:sz w:val="20"/>
          <w:szCs w:val="20"/>
        </w:rPr>
        <w:t>Verband der Privaten Bausparkassen e. V.</w:t>
      </w:r>
    </w:p>
    <w:p w:rsidR="0042119F" w:rsidRPr="00C5664A" w:rsidRDefault="0042119F" w:rsidP="0042119F">
      <w:pPr>
        <w:ind w:left="330" w:right="330"/>
        <w:rPr>
          <w:sz w:val="20"/>
          <w:szCs w:val="20"/>
        </w:rPr>
      </w:pPr>
      <w:r w:rsidRPr="00C5664A">
        <w:rPr>
          <w:noProof/>
          <w:sz w:val="20"/>
          <w:szCs w:val="20"/>
        </w:rPr>
        <w:t>Evangelisches Siedlungswerk in Deutschland e. V.</w:t>
      </w:r>
    </w:p>
    <w:p w:rsidR="00F3501F" w:rsidRDefault="00F3501F" w:rsidP="00F3501F">
      <w:pPr>
        <w:ind w:left="330" w:right="330"/>
        <w:rPr>
          <w:noProof/>
          <w:sz w:val="20"/>
          <w:szCs w:val="20"/>
        </w:rPr>
      </w:pPr>
      <w:r w:rsidRPr="00C5664A">
        <w:rPr>
          <w:noProof/>
          <w:sz w:val="20"/>
          <w:szCs w:val="20"/>
        </w:rPr>
        <w:t xml:space="preserve">Vereinigung Freischaffender Architekten Deutschlands </w:t>
      </w:r>
    </w:p>
    <w:p w:rsidR="00F3501F" w:rsidRPr="00C5664A" w:rsidRDefault="00F3501F" w:rsidP="00F3501F">
      <w:pPr>
        <w:ind w:left="330" w:right="330"/>
        <w:rPr>
          <w:sz w:val="20"/>
          <w:szCs w:val="20"/>
        </w:rPr>
      </w:pPr>
      <w:r w:rsidRPr="00C5664A">
        <w:rPr>
          <w:noProof/>
          <w:sz w:val="20"/>
          <w:szCs w:val="20"/>
        </w:rPr>
        <w:t>e. V.</w:t>
      </w:r>
    </w:p>
    <w:p w:rsidR="00F3501F" w:rsidRPr="00C5664A" w:rsidRDefault="00F3501F" w:rsidP="00F3501F">
      <w:pPr>
        <w:ind w:left="330" w:right="330"/>
        <w:rPr>
          <w:sz w:val="20"/>
          <w:szCs w:val="20"/>
        </w:rPr>
      </w:pPr>
      <w:r w:rsidRPr="00C5664A">
        <w:rPr>
          <w:noProof/>
          <w:sz w:val="20"/>
          <w:szCs w:val="20"/>
        </w:rPr>
        <w:t>Hauptverband der Deutschen Bauindustrie e. V.</w:t>
      </w:r>
    </w:p>
    <w:p w:rsidR="00F3501F" w:rsidRPr="00C5664A" w:rsidRDefault="00F3501F" w:rsidP="00F3501F">
      <w:pPr>
        <w:ind w:left="330" w:right="330"/>
        <w:rPr>
          <w:sz w:val="20"/>
          <w:szCs w:val="20"/>
        </w:rPr>
      </w:pPr>
      <w:r w:rsidRPr="00C5664A">
        <w:rPr>
          <w:noProof/>
          <w:sz w:val="20"/>
          <w:szCs w:val="20"/>
        </w:rPr>
        <w:t>Zentralverband des Deutschen Handwerks</w:t>
      </w:r>
    </w:p>
    <w:p w:rsidR="00F3501F" w:rsidRDefault="00F3501F" w:rsidP="00F3501F">
      <w:pPr>
        <w:ind w:left="330" w:right="330"/>
        <w:rPr>
          <w:noProof/>
          <w:sz w:val="20"/>
          <w:szCs w:val="20"/>
        </w:rPr>
      </w:pPr>
      <w:r>
        <w:rPr>
          <w:noProof/>
          <w:sz w:val="20"/>
          <w:szCs w:val="20"/>
        </w:rPr>
        <w:t>Immobilienverband Deutschland IVD Bundesverband e. V.</w:t>
      </w:r>
    </w:p>
    <w:p w:rsidR="00F3501F" w:rsidRDefault="00F3501F" w:rsidP="00F3501F">
      <w:pPr>
        <w:ind w:left="330" w:right="330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NABU - </w:t>
      </w:r>
      <w:r w:rsidRPr="00C5664A">
        <w:rPr>
          <w:noProof/>
          <w:sz w:val="20"/>
          <w:szCs w:val="20"/>
        </w:rPr>
        <w:t xml:space="preserve">Naturschutzbund Deutschland </w:t>
      </w:r>
      <w:r>
        <w:rPr>
          <w:noProof/>
          <w:sz w:val="20"/>
          <w:szCs w:val="20"/>
        </w:rPr>
        <w:t>e. V.</w:t>
      </w:r>
    </w:p>
    <w:p w:rsidR="00F3501F" w:rsidRPr="00C5664A" w:rsidRDefault="00F3501F" w:rsidP="00F3501F">
      <w:pPr>
        <w:ind w:left="330" w:right="330"/>
        <w:rPr>
          <w:noProof/>
          <w:sz w:val="20"/>
          <w:szCs w:val="20"/>
        </w:rPr>
      </w:pPr>
      <w:r w:rsidRPr="00C5664A">
        <w:rPr>
          <w:noProof/>
          <w:sz w:val="20"/>
          <w:szCs w:val="20"/>
        </w:rPr>
        <w:lastRenderedPageBreak/>
        <w:t>Kommissariat der Deutschen Bischöfe</w:t>
      </w:r>
    </w:p>
    <w:p w:rsidR="00F3501F" w:rsidRPr="00C5664A" w:rsidRDefault="00F3501F" w:rsidP="00F3501F">
      <w:pPr>
        <w:ind w:left="330" w:right="330"/>
        <w:rPr>
          <w:sz w:val="20"/>
          <w:szCs w:val="20"/>
        </w:rPr>
      </w:pPr>
      <w:r w:rsidRPr="00C5664A">
        <w:rPr>
          <w:noProof/>
          <w:sz w:val="20"/>
          <w:szCs w:val="20"/>
        </w:rPr>
        <w:t xml:space="preserve">Verband Deutscher </w:t>
      </w:r>
      <w:r>
        <w:rPr>
          <w:noProof/>
          <w:sz w:val="20"/>
          <w:szCs w:val="20"/>
        </w:rPr>
        <w:t xml:space="preserve">Pfandbriefbanken </w:t>
      </w:r>
    </w:p>
    <w:p w:rsidR="00F3501F" w:rsidRPr="00C5664A" w:rsidRDefault="00F3501F" w:rsidP="00F3501F">
      <w:pPr>
        <w:ind w:left="330" w:right="330"/>
        <w:rPr>
          <w:sz w:val="20"/>
          <w:szCs w:val="20"/>
        </w:rPr>
      </w:pPr>
      <w:r w:rsidRPr="00C5664A">
        <w:rPr>
          <w:noProof/>
          <w:sz w:val="20"/>
          <w:szCs w:val="20"/>
        </w:rPr>
        <w:t>Verband Deutscher Architekten e. V.</w:t>
      </w:r>
    </w:p>
    <w:p w:rsidR="00F3501F" w:rsidRDefault="00F3501F" w:rsidP="00F3501F">
      <w:pPr>
        <w:ind w:left="330" w:right="330"/>
        <w:rPr>
          <w:sz w:val="20"/>
          <w:szCs w:val="20"/>
        </w:rPr>
      </w:pPr>
      <w:r>
        <w:rPr>
          <w:sz w:val="20"/>
          <w:szCs w:val="20"/>
        </w:rPr>
        <w:t>Verband Beratender Ingenieure VBI</w:t>
      </w:r>
    </w:p>
    <w:p w:rsidR="00F3501F" w:rsidRPr="00C5664A" w:rsidRDefault="00F3501F" w:rsidP="00F3501F">
      <w:pPr>
        <w:ind w:left="330" w:right="330"/>
        <w:rPr>
          <w:noProof/>
          <w:sz w:val="20"/>
          <w:szCs w:val="20"/>
        </w:rPr>
      </w:pPr>
      <w:r w:rsidRPr="00C5664A">
        <w:rPr>
          <w:noProof/>
          <w:sz w:val="20"/>
          <w:szCs w:val="20"/>
        </w:rPr>
        <w:t>Vereinigung der Landesdenkmalpfleger in der Bundesrepublik Deutschland</w:t>
      </w:r>
    </w:p>
    <w:p w:rsidR="00F3501F" w:rsidRPr="00C5664A" w:rsidRDefault="00F3501F" w:rsidP="00F3501F">
      <w:pPr>
        <w:ind w:left="330" w:right="330"/>
        <w:rPr>
          <w:sz w:val="20"/>
          <w:szCs w:val="20"/>
        </w:rPr>
      </w:pPr>
      <w:r w:rsidRPr="00C5664A">
        <w:rPr>
          <w:noProof/>
          <w:sz w:val="20"/>
          <w:szCs w:val="20"/>
        </w:rPr>
        <w:t>Vereinigung für Stadt-, Regional- und Landesplanung e. V.</w:t>
      </w:r>
    </w:p>
    <w:p w:rsidR="00F3501F" w:rsidRDefault="00F3501F" w:rsidP="00F3501F">
      <w:pPr>
        <w:ind w:left="330" w:right="330"/>
        <w:rPr>
          <w:sz w:val="20"/>
          <w:szCs w:val="20"/>
        </w:rPr>
      </w:pPr>
      <w:r>
        <w:rPr>
          <w:sz w:val="20"/>
          <w:szCs w:val="20"/>
        </w:rPr>
        <w:t>Vereinigte Dienstleistungsgewerkschaft e.V.</w:t>
      </w:r>
    </w:p>
    <w:p w:rsidR="00F3501F" w:rsidRPr="00C5664A" w:rsidRDefault="00F3501F" w:rsidP="00F3501F">
      <w:pPr>
        <w:ind w:left="330" w:right="330"/>
        <w:rPr>
          <w:sz w:val="20"/>
          <w:szCs w:val="20"/>
        </w:rPr>
      </w:pPr>
      <w:r w:rsidRPr="00C5664A">
        <w:rPr>
          <w:noProof/>
          <w:sz w:val="20"/>
          <w:szCs w:val="20"/>
        </w:rPr>
        <w:t>Zentralverband Deutsches Baugewerbe e. V.</w:t>
      </w:r>
    </w:p>
    <w:p w:rsidR="00F3501F" w:rsidRPr="001943FB" w:rsidRDefault="00F3501F" w:rsidP="00F3501F">
      <w:pPr>
        <w:ind w:left="330" w:right="330"/>
        <w:rPr>
          <w:noProof/>
          <w:sz w:val="20"/>
          <w:szCs w:val="20"/>
        </w:rPr>
      </w:pPr>
      <w:r w:rsidRPr="001943FB">
        <w:rPr>
          <w:noProof/>
          <w:sz w:val="20"/>
          <w:szCs w:val="20"/>
        </w:rPr>
        <w:t>Bundesverband Lohnunternehmen e. V.</w:t>
      </w:r>
    </w:p>
    <w:p w:rsidR="00F3501F" w:rsidRPr="001943FB" w:rsidRDefault="00F3501F" w:rsidP="00F3501F">
      <w:pPr>
        <w:ind w:left="330" w:right="330"/>
        <w:rPr>
          <w:noProof/>
          <w:sz w:val="20"/>
          <w:szCs w:val="20"/>
        </w:rPr>
      </w:pPr>
      <w:r w:rsidRPr="001943FB">
        <w:rPr>
          <w:noProof/>
          <w:sz w:val="20"/>
          <w:szCs w:val="20"/>
        </w:rPr>
        <w:t>Deutscher Bauernverband</w:t>
      </w:r>
    </w:p>
    <w:p w:rsidR="0042119F" w:rsidRDefault="00F60A75" w:rsidP="0042119F">
      <w:pPr>
        <w:ind w:firstLine="330"/>
        <w:rPr>
          <w:noProof/>
          <w:sz w:val="20"/>
          <w:szCs w:val="20"/>
        </w:rPr>
      </w:pPr>
      <w:r w:rsidRPr="00D93DBA">
        <w:rPr>
          <w:noProof/>
          <w:sz w:val="20"/>
          <w:szCs w:val="20"/>
        </w:rPr>
        <w:t>Deutsches Jugendherbergswerk</w:t>
      </w:r>
    </w:p>
    <w:p w:rsidR="00F60A75" w:rsidRDefault="00F60A75" w:rsidP="00F60A75">
      <w:pPr>
        <w:ind w:left="330" w:right="330"/>
        <w:rPr>
          <w:noProof/>
          <w:sz w:val="20"/>
          <w:szCs w:val="20"/>
        </w:rPr>
      </w:pPr>
      <w:r>
        <w:rPr>
          <w:noProof/>
          <w:sz w:val="20"/>
          <w:szCs w:val="20"/>
        </w:rPr>
        <w:t>Deutsche Akademie für Städtebau und Landesplanung</w:t>
      </w:r>
    </w:p>
    <w:p w:rsidR="00F60A75" w:rsidRDefault="00F60A75" w:rsidP="00F60A75">
      <w:pPr>
        <w:ind w:left="330" w:right="330"/>
        <w:rPr>
          <w:noProof/>
          <w:sz w:val="20"/>
          <w:szCs w:val="20"/>
        </w:rPr>
      </w:pPr>
      <w:r>
        <w:rPr>
          <w:noProof/>
          <w:sz w:val="20"/>
          <w:szCs w:val="20"/>
        </w:rPr>
        <w:t>Arbeitsgemeinschaft der Grundbesitzerverbände e. V.</w:t>
      </w:r>
    </w:p>
    <w:p w:rsidR="00F60A75" w:rsidRDefault="00F60A75" w:rsidP="00F60A75">
      <w:pPr>
        <w:ind w:left="330" w:right="330"/>
        <w:rPr>
          <w:noProof/>
          <w:sz w:val="20"/>
          <w:szCs w:val="20"/>
        </w:rPr>
      </w:pPr>
      <w:r>
        <w:rPr>
          <w:noProof/>
          <w:sz w:val="20"/>
          <w:szCs w:val="20"/>
        </w:rPr>
        <w:t>Verband der Landwirtschaftskammern e. V.</w:t>
      </w:r>
    </w:p>
    <w:p w:rsidR="00F60A75" w:rsidRPr="00D93DBA" w:rsidRDefault="00F60A75" w:rsidP="00F60A75">
      <w:pPr>
        <w:ind w:left="330" w:right="330"/>
        <w:rPr>
          <w:sz w:val="20"/>
          <w:szCs w:val="20"/>
        </w:rPr>
      </w:pPr>
      <w:r w:rsidRPr="00D93DBA">
        <w:rPr>
          <w:sz w:val="20"/>
          <w:szCs w:val="20"/>
        </w:rPr>
        <w:t>BSW - Bundesverband Solarwirtschaft e. V.</w:t>
      </w:r>
    </w:p>
    <w:p w:rsidR="00F60A75" w:rsidRPr="00D93DBA" w:rsidRDefault="00F60A75" w:rsidP="00F60A75">
      <w:pPr>
        <w:ind w:left="330" w:right="330"/>
        <w:rPr>
          <w:sz w:val="20"/>
          <w:szCs w:val="20"/>
        </w:rPr>
      </w:pPr>
      <w:proofErr w:type="spellStart"/>
      <w:r w:rsidRPr="00D93DBA">
        <w:rPr>
          <w:sz w:val="20"/>
          <w:szCs w:val="20"/>
        </w:rPr>
        <w:t>Transparency</w:t>
      </w:r>
      <w:proofErr w:type="spellEnd"/>
      <w:r w:rsidRPr="00D93DBA">
        <w:rPr>
          <w:sz w:val="20"/>
          <w:szCs w:val="20"/>
        </w:rPr>
        <w:t xml:space="preserve"> International Deutschland e. V.</w:t>
      </w:r>
    </w:p>
    <w:p w:rsidR="00F60A75" w:rsidRPr="00D93DBA" w:rsidRDefault="00F60A75" w:rsidP="00F60A75">
      <w:pPr>
        <w:ind w:left="330" w:right="330"/>
        <w:rPr>
          <w:sz w:val="20"/>
          <w:szCs w:val="20"/>
        </w:rPr>
      </w:pPr>
      <w:r w:rsidRPr="00D93DBA">
        <w:rPr>
          <w:sz w:val="20"/>
          <w:szCs w:val="20"/>
        </w:rPr>
        <w:t>Bundesverband Kleinwindanlagen</w:t>
      </w:r>
    </w:p>
    <w:p w:rsidR="00F60A75" w:rsidRDefault="00F60A75" w:rsidP="00F60A75">
      <w:pPr>
        <w:ind w:left="330" w:right="330"/>
        <w:rPr>
          <w:sz w:val="20"/>
          <w:szCs w:val="20"/>
        </w:rPr>
      </w:pPr>
      <w:r>
        <w:rPr>
          <w:sz w:val="20"/>
          <w:szCs w:val="20"/>
        </w:rPr>
        <w:t>Bundesverband Erneuerbare Energie e.V.</w:t>
      </w:r>
    </w:p>
    <w:p w:rsidR="00F60A75" w:rsidRPr="002C6B11" w:rsidRDefault="00F60A75" w:rsidP="00F60A75">
      <w:pPr>
        <w:ind w:left="330" w:right="330"/>
        <w:rPr>
          <w:noProof/>
          <w:sz w:val="20"/>
          <w:szCs w:val="20"/>
        </w:rPr>
      </w:pPr>
      <w:r w:rsidRPr="002C6B11">
        <w:rPr>
          <w:noProof/>
          <w:sz w:val="20"/>
          <w:szCs w:val="20"/>
        </w:rPr>
        <w:t>Bundesverband Öffentlicher Banken Deutschlands</w:t>
      </w:r>
    </w:p>
    <w:p w:rsidR="00F60A75" w:rsidRDefault="00F60A75" w:rsidP="00F60A75">
      <w:pPr>
        <w:ind w:left="330" w:right="330"/>
        <w:rPr>
          <w:noProof/>
          <w:sz w:val="20"/>
          <w:szCs w:val="20"/>
        </w:rPr>
      </w:pPr>
      <w:r>
        <w:rPr>
          <w:noProof/>
          <w:sz w:val="20"/>
          <w:szCs w:val="20"/>
        </w:rPr>
        <w:t>Deutsche Gesellschaft für Agrarrecht</w:t>
      </w:r>
    </w:p>
    <w:p w:rsidR="00F60A75" w:rsidRDefault="00F60A75" w:rsidP="00F60A75">
      <w:pPr>
        <w:ind w:left="330" w:right="330"/>
        <w:rPr>
          <w:noProof/>
          <w:sz w:val="20"/>
          <w:szCs w:val="20"/>
        </w:rPr>
      </w:pPr>
      <w:r>
        <w:rPr>
          <w:noProof/>
          <w:sz w:val="20"/>
          <w:szCs w:val="20"/>
        </w:rPr>
        <w:t>Ingenieurbüro Prof. Dr. Jörg Oldenburg</w:t>
      </w:r>
    </w:p>
    <w:p w:rsidR="00F60A75" w:rsidRDefault="00F60A75" w:rsidP="00F60A75">
      <w:pPr>
        <w:ind w:left="330" w:right="330"/>
        <w:rPr>
          <w:sz w:val="20"/>
          <w:szCs w:val="20"/>
        </w:rPr>
      </w:pPr>
      <w:r>
        <w:rPr>
          <w:sz w:val="20"/>
          <w:szCs w:val="20"/>
        </w:rPr>
        <w:t>Agrarsoziale Gesellschaft e. V.</w:t>
      </w:r>
    </w:p>
    <w:p w:rsidR="00F60A75" w:rsidRDefault="00F60A75" w:rsidP="00F60A75">
      <w:pPr>
        <w:ind w:left="330" w:right="330"/>
        <w:rPr>
          <w:sz w:val="20"/>
          <w:szCs w:val="20"/>
        </w:rPr>
      </w:pPr>
      <w:r>
        <w:rPr>
          <w:sz w:val="20"/>
          <w:szCs w:val="20"/>
        </w:rPr>
        <w:t>Fachverband Biogas e. V.</w:t>
      </w:r>
    </w:p>
    <w:p w:rsidR="00F60A75" w:rsidRDefault="00F60A75" w:rsidP="00F60A75">
      <w:pPr>
        <w:ind w:left="330" w:right="330"/>
        <w:rPr>
          <w:sz w:val="20"/>
          <w:szCs w:val="20"/>
        </w:rPr>
      </w:pPr>
      <w:r>
        <w:rPr>
          <w:sz w:val="20"/>
          <w:szCs w:val="20"/>
        </w:rPr>
        <w:t>Bund für Umwelt und Naturschutz</w:t>
      </w:r>
    </w:p>
    <w:p w:rsidR="00F60A75" w:rsidRDefault="00F60A75" w:rsidP="00F60A75">
      <w:pPr>
        <w:ind w:left="330" w:right="330"/>
        <w:rPr>
          <w:sz w:val="20"/>
          <w:szCs w:val="20"/>
        </w:rPr>
      </w:pPr>
      <w:r>
        <w:rPr>
          <w:sz w:val="20"/>
          <w:szCs w:val="20"/>
        </w:rPr>
        <w:t>Deutschland</w:t>
      </w:r>
    </w:p>
    <w:p w:rsidR="00F60A75" w:rsidRDefault="00F60A75" w:rsidP="00F60A75">
      <w:pPr>
        <w:ind w:left="330" w:right="330"/>
        <w:rPr>
          <w:sz w:val="20"/>
          <w:szCs w:val="20"/>
        </w:rPr>
      </w:pPr>
      <w:r>
        <w:rPr>
          <w:sz w:val="20"/>
          <w:szCs w:val="20"/>
        </w:rPr>
        <w:t>Bundesnotarkammer</w:t>
      </w:r>
    </w:p>
    <w:p w:rsidR="00F60A75" w:rsidRDefault="00F60A75" w:rsidP="00F60A75">
      <w:pPr>
        <w:ind w:left="330" w:right="330"/>
        <w:rPr>
          <w:sz w:val="20"/>
          <w:szCs w:val="20"/>
        </w:rPr>
      </w:pPr>
      <w:r>
        <w:rPr>
          <w:sz w:val="20"/>
          <w:szCs w:val="20"/>
        </w:rPr>
        <w:t>Bundesverband Deutscher Gartenfreunde e. V.</w:t>
      </w:r>
    </w:p>
    <w:p w:rsidR="00F60A75" w:rsidRDefault="00F60A75" w:rsidP="00F60A75">
      <w:pPr>
        <w:ind w:left="330" w:right="330"/>
        <w:rPr>
          <w:sz w:val="20"/>
          <w:szCs w:val="20"/>
        </w:rPr>
      </w:pPr>
      <w:r>
        <w:rPr>
          <w:sz w:val="20"/>
          <w:szCs w:val="20"/>
        </w:rPr>
        <w:t>Bundesverband für Wohnen und</w:t>
      </w:r>
    </w:p>
    <w:p w:rsidR="00F60A75" w:rsidRDefault="00F60A75" w:rsidP="00F60A75">
      <w:pPr>
        <w:ind w:left="330" w:right="330"/>
        <w:rPr>
          <w:sz w:val="20"/>
          <w:szCs w:val="20"/>
        </w:rPr>
      </w:pPr>
      <w:r>
        <w:rPr>
          <w:sz w:val="20"/>
          <w:szCs w:val="20"/>
        </w:rPr>
        <w:t>Stadtentwicklung e. V.</w:t>
      </w:r>
    </w:p>
    <w:p w:rsidR="00F60A75" w:rsidRPr="00672F44" w:rsidRDefault="00F60A75" w:rsidP="00F60A75">
      <w:pPr>
        <w:ind w:left="330" w:right="330"/>
        <w:rPr>
          <w:sz w:val="20"/>
          <w:szCs w:val="20"/>
        </w:rPr>
      </w:pPr>
      <w:r w:rsidRPr="00672F44">
        <w:rPr>
          <w:sz w:val="20"/>
          <w:szCs w:val="20"/>
        </w:rPr>
        <w:t>Europäische Geschäftsstelle</w:t>
      </w:r>
      <w:r>
        <w:rPr>
          <w:sz w:val="20"/>
          <w:szCs w:val="20"/>
        </w:rPr>
        <w:t xml:space="preserve"> </w:t>
      </w:r>
      <w:r w:rsidRPr="00672F44">
        <w:rPr>
          <w:sz w:val="20"/>
          <w:szCs w:val="20"/>
        </w:rPr>
        <w:t>Klima-Bündnis e. V.</w:t>
      </w:r>
    </w:p>
    <w:p w:rsidR="00F60A75" w:rsidRPr="00672F44" w:rsidRDefault="00F60A75" w:rsidP="00F60A75">
      <w:pPr>
        <w:ind w:left="330" w:right="330"/>
        <w:rPr>
          <w:sz w:val="20"/>
          <w:szCs w:val="20"/>
        </w:rPr>
      </w:pPr>
      <w:r w:rsidRPr="00672F44">
        <w:rPr>
          <w:sz w:val="20"/>
          <w:szCs w:val="20"/>
        </w:rPr>
        <w:t>Deutscher Sparkassen- und</w:t>
      </w:r>
      <w:r>
        <w:rPr>
          <w:sz w:val="20"/>
          <w:szCs w:val="20"/>
        </w:rPr>
        <w:t xml:space="preserve"> </w:t>
      </w:r>
      <w:r w:rsidRPr="00672F44">
        <w:rPr>
          <w:sz w:val="20"/>
          <w:szCs w:val="20"/>
        </w:rPr>
        <w:t>Giroverband e. V.</w:t>
      </w:r>
    </w:p>
    <w:p w:rsidR="00F60A75" w:rsidRDefault="00F60A75" w:rsidP="00F60A75">
      <w:pPr>
        <w:ind w:left="330" w:right="330"/>
        <w:rPr>
          <w:sz w:val="20"/>
          <w:szCs w:val="20"/>
        </w:rPr>
      </w:pPr>
      <w:r>
        <w:rPr>
          <w:sz w:val="20"/>
          <w:szCs w:val="20"/>
        </w:rPr>
        <w:t>Deutscher Sportbund</w:t>
      </w:r>
    </w:p>
    <w:p w:rsidR="00F60A75" w:rsidRDefault="00F60A75" w:rsidP="00F60A75">
      <w:pPr>
        <w:ind w:left="330" w:right="330"/>
        <w:rPr>
          <w:sz w:val="20"/>
          <w:szCs w:val="20"/>
        </w:rPr>
      </w:pPr>
      <w:r>
        <w:rPr>
          <w:sz w:val="20"/>
          <w:szCs w:val="20"/>
        </w:rPr>
        <w:t>Deutscher Verein für Vermessungswesen e. V.</w:t>
      </w:r>
    </w:p>
    <w:p w:rsidR="00F60A75" w:rsidRDefault="00F60A75" w:rsidP="00F60A75">
      <w:pPr>
        <w:ind w:firstLine="330"/>
        <w:rPr>
          <w:bCs/>
          <w:sz w:val="20"/>
          <w:szCs w:val="20"/>
        </w:rPr>
      </w:pPr>
      <w:r w:rsidRPr="00F24BB7">
        <w:rPr>
          <w:bCs/>
          <w:sz w:val="20"/>
          <w:szCs w:val="20"/>
        </w:rPr>
        <w:t>-Gesellschaft für Geodäsie, Geoinformation und Landmanagement-</w:t>
      </w:r>
    </w:p>
    <w:p w:rsidR="00F60A75" w:rsidRDefault="00F60A75" w:rsidP="00F60A75">
      <w:pPr>
        <w:ind w:left="330" w:right="330"/>
        <w:rPr>
          <w:sz w:val="20"/>
          <w:szCs w:val="20"/>
        </w:rPr>
      </w:pPr>
      <w:r>
        <w:rPr>
          <w:sz w:val="20"/>
          <w:szCs w:val="20"/>
        </w:rPr>
        <w:t>Gesamtverband der deutschen Versicherungswirtschaft</w:t>
      </w:r>
    </w:p>
    <w:p w:rsidR="00F60A75" w:rsidRDefault="00F60A75" w:rsidP="00F60A75">
      <w:pPr>
        <w:ind w:left="330" w:right="330"/>
        <w:rPr>
          <w:sz w:val="20"/>
          <w:szCs w:val="20"/>
        </w:rPr>
      </w:pPr>
      <w:r>
        <w:rPr>
          <w:sz w:val="20"/>
          <w:szCs w:val="20"/>
        </w:rPr>
        <w:t>e. V.</w:t>
      </w:r>
    </w:p>
    <w:p w:rsidR="00A36CC3" w:rsidRDefault="00A36CC3" w:rsidP="00A36CC3">
      <w:pPr>
        <w:ind w:left="330" w:right="330"/>
        <w:rPr>
          <w:sz w:val="20"/>
          <w:szCs w:val="20"/>
        </w:rPr>
      </w:pPr>
      <w:r>
        <w:rPr>
          <w:sz w:val="20"/>
          <w:szCs w:val="20"/>
        </w:rPr>
        <w:t>GSW Immobilien AG</w:t>
      </w:r>
    </w:p>
    <w:p w:rsidR="00A36CC3" w:rsidRDefault="00A36CC3" w:rsidP="00A36CC3">
      <w:pPr>
        <w:ind w:left="330" w:right="330"/>
        <w:rPr>
          <w:sz w:val="20"/>
          <w:szCs w:val="20"/>
        </w:rPr>
      </w:pPr>
      <w:r>
        <w:rPr>
          <w:sz w:val="20"/>
          <w:szCs w:val="20"/>
        </w:rPr>
        <w:t>Zentralverband der Deutschen Haus-,</w:t>
      </w:r>
    </w:p>
    <w:p w:rsidR="00A36CC3" w:rsidRDefault="00A36CC3" w:rsidP="00A36CC3">
      <w:pPr>
        <w:ind w:left="330" w:right="330"/>
        <w:rPr>
          <w:sz w:val="20"/>
          <w:szCs w:val="20"/>
        </w:rPr>
      </w:pPr>
      <w:r>
        <w:rPr>
          <w:sz w:val="20"/>
          <w:szCs w:val="20"/>
        </w:rPr>
        <w:t>Wohnungs- und Grundeigentümer e. V.</w:t>
      </w:r>
    </w:p>
    <w:p w:rsidR="00A36CC3" w:rsidRPr="00672F44" w:rsidRDefault="00A36CC3" w:rsidP="00A36CC3">
      <w:pPr>
        <w:ind w:left="330" w:right="330"/>
        <w:rPr>
          <w:sz w:val="20"/>
          <w:szCs w:val="20"/>
        </w:rPr>
      </w:pPr>
      <w:r w:rsidRPr="00672F44">
        <w:rPr>
          <w:sz w:val="20"/>
          <w:szCs w:val="20"/>
        </w:rPr>
        <w:t>Industriegewerkschaft Bauen-Agrar-Umwelt</w:t>
      </w:r>
    </w:p>
    <w:p w:rsidR="00A36CC3" w:rsidRDefault="00A36CC3" w:rsidP="00A36CC3">
      <w:pPr>
        <w:ind w:left="330" w:right="330"/>
        <w:rPr>
          <w:sz w:val="20"/>
          <w:szCs w:val="20"/>
        </w:rPr>
      </w:pPr>
      <w:r>
        <w:rPr>
          <w:sz w:val="20"/>
          <w:szCs w:val="20"/>
        </w:rPr>
        <w:t>Kuratorium für Technik und Bauwesen in der Land-</w:t>
      </w:r>
    </w:p>
    <w:p w:rsidR="00A36CC3" w:rsidRDefault="00A36CC3" w:rsidP="00A36CC3">
      <w:pPr>
        <w:ind w:left="330" w:right="330"/>
        <w:rPr>
          <w:sz w:val="20"/>
          <w:szCs w:val="20"/>
        </w:rPr>
      </w:pPr>
      <w:proofErr w:type="spellStart"/>
      <w:r>
        <w:rPr>
          <w:sz w:val="20"/>
          <w:szCs w:val="20"/>
        </w:rPr>
        <w:t>wirtschaft</w:t>
      </w:r>
      <w:proofErr w:type="spellEnd"/>
      <w:r>
        <w:rPr>
          <w:sz w:val="20"/>
          <w:szCs w:val="20"/>
        </w:rPr>
        <w:t xml:space="preserve"> e. V.</w:t>
      </w:r>
    </w:p>
    <w:p w:rsidR="00A36CC3" w:rsidRDefault="00A36CC3" w:rsidP="00A36CC3">
      <w:pPr>
        <w:ind w:left="330" w:right="330"/>
        <w:rPr>
          <w:sz w:val="20"/>
          <w:szCs w:val="20"/>
        </w:rPr>
      </w:pPr>
      <w:r>
        <w:rPr>
          <w:sz w:val="20"/>
          <w:szCs w:val="20"/>
        </w:rPr>
        <w:t>Umweltstiftung WWF-Deutschland</w:t>
      </w:r>
    </w:p>
    <w:p w:rsidR="00A36CC3" w:rsidRDefault="00A36CC3" w:rsidP="00A36CC3">
      <w:pPr>
        <w:ind w:left="330" w:right="330"/>
        <w:rPr>
          <w:sz w:val="20"/>
          <w:szCs w:val="20"/>
        </w:rPr>
      </w:pPr>
      <w:r>
        <w:rPr>
          <w:sz w:val="20"/>
          <w:szCs w:val="20"/>
        </w:rPr>
        <w:t>Verband Deutscher Grundstücksnutzer e. V.</w:t>
      </w:r>
    </w:p>
    <w:p w:rsidR="00A36CC3" w:rsidRPr="00672F44" w:rsidRDefault="00A36CC3" w:rsidP="00A36CC3">
      <w:pPr>
        <w:ind w:left="330" w:right="330"/>
        <w:rPr>
          <w:noProof/>
          <w:sz w:val="20"/>
          <w:szCs w:val="20"/>
        </w:rPr>
      </w:pPr>
      <w:r w:rsidRPr="00672F44">
        <w:rPr>
          <w:noProof/>
          <w:sz w:val="20"/>
          <w:szCs w:val="20"/>
        </w:rPr>
        <w:t>Verein der Techniker e. V.</w:t>
      </w:r>
    </w:p>
    <w:p w:rsidR="00A36CC3" w:rsidRDefault="00A36CC3" w:rsidP="00A36CC3">
      <w:pPr>
        <w:ind w:left="330" w:right="330"/>
        <w:rPr>
          <w:noProof/>
          <w:sz w:val="20"/>
          <w:szCs w:val="20"/>
        </w:rPr>
      </w:pPr>
      <w:r>
        <w:rPr>
          <w:noProof/>
          <w:sz w:val="20"/>
          <w:szCs w:val="20"/>
        </w:rPr>
        <w:t>Verein Deutscher Ingenieure e. V.</w:t>
      </w:r>
    </w:p>
    <w:p w:rsidR="00A36CC3" w:rsidRDefault="00A36CC3" w:rsidP="00A36CC3">
      <w:pPr>
        <w:ind w:left="330" w:right="330"/>
        <w:rPr>
          <w:noProof/>
          <w:sz w:val="20"/>
          <w:szCs w:val="20"/>
        </w:rPr>
      </w:pPr>
      <w:r>
        <w:rPr>
          <w:noProof/>
          <w:sz w:val="20"/>
          <w:szCs w:val="20"/>
        </w:rPr>
        <w:t>Zentralverband Gartenbau e. V.</w:t>
      </w:r>
    </w:p>
    <w:p w:rsidR="00A36CC3" w:rsidRPr="00672F44" w:rsidRDefault="00A36CC3" w:rsidP="00A36CC3">
      <w:pPr>
        <w:ind w:left="330" w:right="330"/>
        <w:rPr>
          <w:noProof/>
          <w:sz w:val="20"/>
          <w:szCs w:val="20"/>
        </w:rPr>
      </w:pPr>
      <w:r w:rsidRPr="00672F44">
        <w:rPr>
          <w:noProof/>
          <w:sz w:val="20"/>
          <w:szCs w:val="20"/>
        </w:rPr>
        <w:t>Bundesverband Garten-,</w:t>
      </w:r>
    </w:p>
    <w:p w:rsidR="00A36CC3" w:rsidRPr="00672F44" w:rsidRDefault="00A36CC3" w:rsidP="00A36CC3">
      <w:pPr>
        <w:ind w:left="330" w:right="330"/>
        <w:rPr>
          <w:noProof/>
          <w:sz w:val="20"/>
          <w:szCs w:val="20"/>
        </w:rPr>
      </w:pPr>
      <w:r w:rsidRPr="00672F44">
        <w:rPr>
          <w:noProof/>
          <w:sz w:val="20"/>
          <w:szCs w:val="20"/>
        </w:rPr>
        <w:t>Landschafts- und Sportplatzbau e. V.</w:t>
      </w:r>
    </w:p>
    <w:p w:rsidR="00A36CC3" w:rsidRPr="00672F44" w:rsidRDefault="00A36CC3" w:rsidP="00A36CC3">
      <w:pPr>
        <w:ind w:left="330" w:right="330"/>
        <w:rPr>
          <w:noProof/>
          <w:sz w:val="20"/>
          <w:szCs w:val="20"/>
        </w:rPr>
      </w:pPr>
      <w:r w:rsidRPr="00672F44">
        <w:rPr>
          <w:noProof/>
          <w:sz w:val="20"/>
          <w:szCs w:val="20"/>
        </w:rPr>
        <w:t>Bundesverband der Energie- und</w:t>
      </w:r>
    </w:p>
    <w:p w:rsidR="00A36CC3" w:rsidRDefault="00A36CC3" w:rsidP="00A36CC3">
      <w:pPr>
        <w:ind w:left="330" w:right="330"/>
        <w:rPr>
          <w:noProof/>
          <w:sz w:val="20"/>
          <w:szCs w:val="20"/>
        </w:rPr>
      </w:pPr>
      <w:r>
        <w:rPr>
          <w:noProof/>
          <w:sz w:val="20"/>
          <w:szCs w:val="20"/>
        </w:rPr>
        <w:t>Wasserwirtschaft e. V.</w:t>
      </w:r>
    </w:p>
    <w:p w:rsidR="00A36CC3" w:rsidRPr="00E63ADE" w:rsidRDefault="00A36CC3" w:rsidP="00A36CC3">
      <w:pPr>
        <w:ind w:left="330" w:right="330"/>
        <w:rPr>
          <w:bCs/>
          <w:sz w:val="20"/>
          <w:szCs w:val="20"/>
        </w:rPr>
      </w:pPr>
      <w:r w:rsidRPr="00E63ADE">
        <w:rPr>
          <w:bCs/>
          <w:sz w:val="20"/>
          <w:szCs w:val="20"/>
        </w:rPr>
        <w:t xml:space="preserve">Bundesverband </w:t>
      </w:r>
      <w:proofErr w:type="spellStart"/>
      <w:r w:rsidRPr="00E63ADE">
        <w:rPr>
          <w:bCs/>
          <w:sz w:val="20"/>
          <w:szCs w:val="20"/>
        </w:rPr>
        <w:t>WindEnergie</w:t>
      </w:r>
      <w:proofErr w:type="spellEnd"/>
      <w:r w:rsidRPr="00E63ADE">
        <w:rPr>
          <w:bCs/>
          <w:sz w:val="20"/>
          <w:szCs w:val="20"/>
        </w:rPr>
        <w:t xml:space="preserve"> e.V.</w:t>
      </w:r>
    </w:p>
    <w:p w:rsidR="00A36CC3" w:rsidRDefault="00A36CC3" w:rsidP="00A36CC3">
      <w:pPr>
        <w:ind w:left="330" w:right="330"/>
        <w:rPr>
          <w:sz w:val="20"/>
          <w:szCs w:val="20"/>
        </w:rPr>
      </w:pPr>
      <w:r>
        <w:rPr>
          <w:sz w:val="20"/>
          <w:szCs w:val="20"/>
        </w:rPr>
        <w:t>Zentralverband Sanitär Heizung Klima</w:t>
      </w:r>
    </w:p>
    <w:p w:rsidR="00A36CC3" w:rsidRDefault="00A36CC3" w:rsidP="00A36CC3">
      <w:pPr>
        <w:ind w:left="330" w:right="330"/>
        <w:rPr>
          <w:sz w:val="20"/>
          <w:szCs w:val="20"/>
        </w:rPr>
      </w:pPr>
      <w:r>
        <w:rPr>
          <w:sz w:val="20"/>
          <w:szCs w:val="20"/>
        </w:rPr>
        <w:t xml:space="preserve">Bund der Selbständigen </w:t>
      </w:r>
    </w:p>
    <w:p w:rsidR="00A36CC3" w:rsidRDefault="00A36CC3" w:rsidP="00A36CC3">
      <w:pPr>
        <w:ind w:left="330" w:right="330"/>
        <w:rPr>
          <w:sz w:val="20"/>
          <w:szCs w:val="20"/>
        </w:rPr>
      </w:pPr>
      <w:r>
        <w:rPr>
          <w:sz w:val="20"/>
          <w:szCs w:val="20"/>
        </w:rPr>
        <w:t xml:space="preserve">- Gewerbeverband Bayern e.V. – </w:t>
      </w:r>
    </w:p>
    <w:p w:rsidR="00A36CC3" w:rsidRDefault="00A36CC3" w:rsidP="00A36CC3">
      <w:pPr>
        <w:ind w:left="330" w:right="330"/>
        <w:rPr>
          <w:sz w:val="20"/>
          <w:szCs w:val="20"/>
        </w:rPr>
      </w:pPr>
      <w:r>
        <w:rPr>
          <w:sz w:val="20"/>
          <w:szCs w:val="20"/>
        </w:rPr>
        <w:t>Bundesverband mittelständischer Mineralölunternehmen</w:t>
      </w:r>
    </w:p>
    <w:p w:rsidR="00A36CC3" w:rsidRDefault="00A36CC3" w:rsidP="00A36CC3">
      <w:pPr>
        <w:ind w:left="330" w:right="330"/>
        <w:rPr>
          <w:sz w:val="20"/>
          <w:szCs w:val="20"/>
        </w:rPr>
      </w:pPr>
      <w:r>
        <w:rPr>
          <w:sz w:val="20"/>
          <w:szCs w:val="20"/>
        </w:rPr>
        <w:t>e. V.</w:t>
      </w:r>
    </w:p>
    <w:p w:rsidR="00A36CC3" w:rsidRDefault="00A36CC3" w:rsidP="00A36CC3">
      <w:pPr>
        <w:ind w:left="330" w:right="330"/>
        <w:rPr>
          <w:sz w:val="20"/>
          <w:szCs w:val="20"/>
        </w:rPr>
      </w:pPr>
      <w:r>
        <w:rPr>
          <w:sz w:val="20"/>
          <w:szCs w:val="20"/>
        </w:rPr>
        <w:t>Verband Privater Bauherren e. V.</w:t>
      </w:r>
    </w:p>
    <w:p w:rsidR="00A36CC3" w:rsidRPr="00672F44" w:rsidRDefault="00A36CC3" w:rsidP="00A36CC3">
      <w:pPr>
        <w:ind w:left="330" w:right="330"/>
        <w:rPr>
          <w:bCs/>
          <w:sz w:val="20"/>
          <w:szCs w:val="20"/>
        </w:rPr>
      </w:pPr>
      <w:r w:rsidRPr="00672F44">
        <w:rPr>
          <w:bCs/>
          <w:sz w:val="20"/>
          <w:szCs w:val="20"/>
        </w:rPr>
        <w:lastRenderedPageBreak/>
        <w:t>Bundesverband Automatenunternehmen e.V.</w:t>
      </w:r>
    </w:p>
    <w:p w:rsidR="00A36CC3" w:rsidRDefault="00A36CC3" w:rsidP="00A36CC3">
      <w:pPr>
        <w:ind w:left="330" w:right="330"/>
        <w:rPr>
          <w:sz w:val="20"/>
          <w:szCs w:val="20"/>
        </w:rPr>
      </w:pPr>
      <w:r>
        <w:rPr>
          <w:sz w:val="20"/>
          <w:szCs w:val="20"/>
        </w:rPr>
        <w:t>Arbeitsgemeinschaft Bäuerliche Landwirtschaft e.V.</w:t>
      </w:r>
    </w:p>
    <w:p w:rsidR="00A36CC3" w:rsidRDefault="00A36CC3" w:rsidP="00A36CC3">
      <w:pPr>
        <w:ind w:left="330" w:right="330"/>
        <w:rPr>
          <w:sz w:val="20"/>
          <w:szCs w:val="20"/>
        </w:rPr>
      </w:pPr>
      <w:r>
        <w:rPr>
          <w:sz w:val="20"/>
          <w:szCs w:val="20"/>
        </w:rPr>
        <w:t>Bund Ökologische Lebensmittelwirtschaft e.V.</w:t>
      </w:r>
    </w:p>
    <w:p w:rsidR="00A36CC3" w:rsidRDefault="00A36CC3" w:rsidP="00A36CC3">
      <w:pPr>
        <w:ind w:left="330" w:right="330"/>
        <w:rPr>
          <w:sz w:val="20"/>
          <w:szCs w:val="20"/>
        </w:rPr>
      </w:pPr>
      <w:r>
        <w:rPr>
          <w:sz w:val="20"/>
          <w:szCs w:val="20"/>
        </w:rPr>
        <w:t>Bundesingenieurkammer</w:t>
      </w:r>
    </w:p>
    <w:p w:rsidR="00A36CC3" w:rsidRDefault="00A36CC3" w:rsidP="00A36CC3">
      <w:pPr>
        <w:ind w:left="330" w:right="330"/>
        <w:rPr>
          <w:sz w:val="20"/>
          <w:szCs w:val="20"/>
        </w:rPr>
      </w:pPr>
      <w:r>
        <w:rPr>
          <w:sz w:val="20"/>
          <w:szCs w:val="20"/>
        </w:rPr>
        <w:t>Bundesverband Beruflicher Naturschutz e.V.</w:t>
      </w:r>
    </w:p>
    <w:p w:rsidR="00A36CC3" w:rsidRDefault="00A36CC3" w:rsidP="00A36CC3">
      <w:pPr>
        <w:ind w:left="330" w:right="330"/>
        <w:rPr>
          <w:sz w:val="20"/>
          <w:szCs w:val="20"/>
        </w:rPr>
      </w:pPr>
      <w:r>
        <w:rPr>
          <w:sz w:val="20"/>
          <w:szCs w:val="20"/>
        </w:rPr>
        <w:t xml:space="preserve">Bundesverband </w:t>
      </w:r>
      <w:proofErr w:type="spellStart"/>
      <w:r>
        <w:rPr>
          <w:sz w:val="20"/>
          <w:szCs w:val="20"/>
        </w:rPr>
        <w:t>BioEnergie</w:t>
      </w:r>
      <w:proofErr w:type="spellEnd"/>
      <w:r>
        <w:rPr>
          <w:sz w:val="20"/>
          <w:szCs w:val="20"/>
        </w:rPr>
        <w:t xml:space="preserve"> e.V.</w:t>
      </w:r>
    </w:p>
    <w:p w:rsidR="00A36CC3" w:rsidRDefault="00A36CC3" w:rsidP="00A36CC3">
      <w:pPr>
        <w:ind w:left="330" w:right="330"/>
        <w:rPr>
          <w:sz w:val="20"/>
          <w:szCs w:val="20"/>
        </w:rPr>
      </w:pPr>
      <w:r>
        <w:rPr>
          <w:sz w:val="20"/>
          <w:szCs w:val="20"/>
        </w:rPr>
        <w:t>Bundesverband der Deutschen Kies- und Sand-</w:t>
      </w:r>
    </w:p>
    <w:p w:rsidR="00A36CC3" w:rsidRDefault="00A36CC3" w:rsidP="00A36CC3">
      <w:pPr>
        <w:ind w:left="330" w:right="330"/>
        <w:rPr>
          <w:sz w:val="20"/>
          <w:szCs w:val="20"/>
        </w:rPr>
      </w:pPr>
      <w:r>
        <w:rPr>
          <w:sz w:val="20"/>
          <w:szCs w:val="20"/>
        </w:rPr>
        <w:t>Industrie e.V.</w:t>
      </w:r>
    </w:p>
    <w:p w:rsidR="00A36CC3" w:rsidRDefault="00A36CC3" w:rsidP="00A36CC3">
      <w:pPr>
        <w:ind w:left="330" w:right="330"/>
        <w:rPr>
          <w:sz w:val="20"/>
          <w:szCs w:val="20"/>
        </w:rPr>
      </w:pPr>
      <w:r>
        <w:rPr>
          <w:sz w:val="20"/>
          <w:szCs w:val="20"/>
        </w:rPr>
        <w:t>Deutsche Gesellschaft für Gartenkunst</w:t>
      </w:r>
    </w:p>
    <w:p w:rsidR="00A36CC3" w:rsidRDefault="00A36CC3" w:rsidP="00A36CC3">
      <w:pPr>
        <w:ind w:left="330" w:right="330"/>
        <w:rPr>
          <w:sz w:val="20"/>
          <w:szCs w:val="20"/>
        </w:rPr>
      </w:pPr>
      <w:r>
        <w:rPr>
          <w:sz w:val="20"/>
          <w:szCs w:val="20"/>
        </w:rPr>
        <w:t>und Landschaftskultur e.V.</w:t>
      </w:r>
    </w:p>
    <w:p w:rsidR="00A36CC3" w:rsidRDefault="00A36CC3" w:rsidP="00A36CC3">
      <w:pPr>
        <w:ind w:left="330" w:right="330"/>
        <w:rPr>
          <w:sz w:val="20"/>
          <w:szCs w:val="20"/>
        </w:rPr>
      </w:pPr>
      <w:r>
        <w:rPr>
          <w:sz w:val="20"/>
          <w:szCs w:val="20"/>
        </w:rPr>
        <w:t>Bundesverband Deutscher Landwirte e.V.</w:t>
      </w:r>
    </w:p>
    <w:p w:rsidR="00A36CC3" w:rsidRDefault="00A36CC3" w:rsidP="00A36CC3">
      <w:pPr>
        <w:ind w:left="330" w:right="330"/>
        <w:rPr>
          <w:sz w:val="20"/>
          <w:szCs w:val="20"/>
        </w:rPr>
      </w:pPr>
      <w:r>
        <w:rPr>
          <w:sz w:val="20"/>
          <w:szCs w:val="20"/>
        </w:rPr>
        <w:t>Deutscher Notarverein</w:t>
      </w:r>
    </w:p>
    <w:p w:rsidR="00A36CC3" w:rsidRDefault="00A36CC3" w:rsidP="00A36CC3">
      <w:pPr>
        <w:ind w:left="330" w:right="330"/>
        <w:rPr>
          <w:sz w:val="20"/>
          <w:szCs w:val="20"/>
        </w:rPr>
      </w:pPr>
      <w:r>
        <w:rPr>
          <w:sz w:val="20"/>
          <w:szCs w:val="20"/>
        </w:rPr>
        <w:t>Verband Wohneigentum</w:t>
      </w:r>
    </w:p>
    <w:p w:rsidR="00D64888" w:rsidRDefault="00D64888" w:rsidP="00D64888">
      <w:pPr>
        <w:ind w:left="330" w:right="330"/>
        <w:rPr>
          <w:sz w:val="20"/>
          <w:szCs w:val="20"/>
        </w:rPr>
      </w:pPr>
      <w:r>
        <w:rPr>
          <w:sz w:val="20"/>
          <w:szCs w:val="20"/>
        </w:rPr>
        <w:t>Forschungsgesellschaft Landschaftsentwicklung und</w:t>
      </w:r>
    </w:p>
    <w:p w:rsidR="00D64888" w:rsidRDefault="00D64888" w:rsidP="00D64888">
      <w:pPr>
        <w:ind w:left="330" w:right="330"/>
        <w:rPr>
          <w:sz w:val="20"/>
          <w:szCs w:val="20"/>
        </w:rPr>
      </w:pPr>
      <w:r>
        <w:rPr>
          <w:sz w:val="20"/>
          <w:szCs w:val="20"/>
        </w:rPr>
        <w:t>Landschaftsbau</w:t>
      </w:r>
    </w:p>
    <w:p w:rsidR="00D64888" w:rsidRDefault="00D64888" w:rsidP="00D64888">
      <w:pPr>
        <w:ind w:left="330" w:right="330"/>
        <w:rPr>
          <w:sz w:val="20"/>
          <w:szCs w:val="20"/>
        </w:rPr>
      </w:pPr>
      <w:r>
        <w:rPr>
          <w:sz w:val="20"/>
          <w:szCs w:val="20"/>
        </w:rPr>
        <w:t>Deutscher Genossenschafts- und Raiffeisenverband e.V.</w:t>
      </w:r>
    </w:p>
    <w:p w:rsidR="00D64888" w:rsidRDefault="00D64888" w:rsidP="00D64888">
      <w:pPr>
        <w:ind w:left="330" w:right="330"/>
        <w:rPr>
          <w:sz w:val="20"/>
          <w:szCs w:val="20"/>
        </w:rPr>
      </w:pPr>
      <w:r>
        <w:rPr>
          <w:sz w:val="20"/>
          <w:szCs w:val="20"/>
        </w:rPr>
        <w:t>Verband Unabhängiger Sachverständiger im</w:t>
      </w:r>
    </w:p>
    <w:p w:rsidR="00D64888" w:rsidRDefault="00D64888" w:rsidP="00D64888">
      <w:pPr>
        <w:ind w:left="330" w:right="330"/>
        <w:rPr>
          <w:sz w:val="20"/>
          <w:szCs w:val="20"/>
        </w:rPr>
      </w:pPr>
      <w:r>
        <w:rPr>
          <w:sz w:val="20"/>
          <w:szCs w:val="20"/>
        </w:rPr>
        <w:t>Agrar-Umweltbereich e.V.</w:t>
      </w:r>
    </w:p>
    <w:p w:rsidR="00D64888" w:rsidRDefault="00D64888" w:rsidP="00D64888">
      <w:pPr>
        <w:ind w:left="330" w:right="330"/>
        <w:rPr>
          <w:sz w:val="20"/>
          <w:szCs w:val="20"/>
        </w:rPr>
      </w:pPr>
      <w:r>
        <w:rPr>
          <w:sz w:val="20"/>
          <w:szCs w:val="20"/>
        </w:rPr>
        <w:t>Deutsche Gesellschaft für Akustik (DEGA e.V.)</w:t>
      </w:r>
    </w:p>
    <w:p w:rsidR="00D64888" w:rsidRDefault="00D64888" w:rsidP="00D64888">
      <w:pPr>
        <w:ind w:left="330" w:right="330"/>
        <w:rPr>
          <w:sz w:val="20"/>
          <w:szCs w:val="20"/>
        </w:rPr>
      </w:pPr>
      <w:r>
        <w:rPr>
          <w:sz w:val="20"/>
          <w:szCs w:val="20"/>
        </w:rPr>
        <w:t>Bundesinitiative Vernunftkraft</w:t>
      </w:r>
    </w:p>
    <w:p w:rsidR="00D64888" w:rsidRDefault="00D64888" w:rsidP="00D64888">
      <w:pPr>
        <w:ind w:left="330" w:right="330"/>
        <w:rPr>
          <w:sz w:val="20"/>
          <w:szCs w:val="20"/>
        </w:rPr>
      </w:pPr>
      <w:r>
        <w:rPr>
          <w:sz w:val="20"/>
          <w:szCs w:val="20"/>
        </w:rPr>
        <w:t>AG der Grundbesitzerverbände</w:t>
      </w:r>
    </w:p>
    <w:p w:rsidR="00F60A75" w:rsidRPr="0042119F" w:rsidRDefault="00F60A75" w:rsidP="00F60A75">
      <w:pPr>
        <w:ind w:firstLine="330"/>
      </w:pPr>
    </w:p>
    <w:sectPr w:rsidR="00F60A75" w:rsidRPr="0042119F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20C57" w:rsidRDefault="00820C57" w:rsidP="00820C57">
      <w:r>
        <w:separator/>
      </w:r>
    </w:p>
  </w:endnote>
  <w:endnote w:type="continuationSeparator" w:id="0">
    <w:p w:rsidR="00820C57" w:rsidRDefault="00820C57" w:rsidP="00820C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20C57" w:rsidRDefault="00820C57" w:rsidP="00820C57">
      <w:r>
        <w:separator/>
      </w:r>
    </w:p>
  </w:footnote>
  <w:footnote w:type="continuationSeparator" w:id="0">
    <w:p w:rsidR="00820C57" w:rsidRDefault="00820C57" w:rsidP="00820C5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0C57" w:rsidRDefault="00820C57" w:rsidP="00820C57">
    <w:pPr>
      <w:pStyle w:val="Kopfzeile"/>
    </w:pPr>
    <w:r w:rsidRPr="00820C57">
      <w:t>Entwurf eines Gesetzes zur Einführung einer Länderöffnungsklausel zur Vorgabe von Mindestabständen zwischen Windenergieanlagen und zulässigen Nutzungen</w:t>
    </w:r>
  </w:p>
  <w:p w:rsidR="00820C57" w:rsidRDefault="00820C57" w:rsidP="00820C57">
    <w:pPr>
      <w:pStyle w:val="Kopfzeile"/>
    </w:pPr>
  </w:p>
  <w:p w:rsidR="00820C57" w:rsidRDefault="00820C57" w:rsidP="00820C57">
    <w:pPr>
      <w:pStyle w:val="Kopfzeile"/>
    </w:pPr>
    <w:r>
      <w:t>Verteiler Verbände</w:t>
    </w:r>
  </w:p>
  <w:p w:rsidR="00820C57" w:rsidRDefault="00820C57" w:rsidP="00820C57">
    <w:pPr>
      <w:pStyle w:val="Kopfzeile"/>
    </w:pPr>
  </w:p>
  <w:p w:rsidR="00820C57" w:rsidRPr="00820C57" w:rsidRDefault="00820C57" w:rsidP="00820C57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119F"/>
    <w:rsid w:val="00305278"/>
    <w:rsid w:val="0042119F"/>
    <w:rsid w:val="00820C57"/>
    <w:rsid w:val="00925052"/>
    <w:rsid w:val="00A36CC3"/>
    <w:rsid w:val="00B97667"/>
    <w:rsid w:val="00D64888"/>
    <w:rsid w:val="00D67E26"/>
    <w:rsid w:val="00F3501F"/>
    <w:rsid w:val="00F60A75"/>
    <w:rsid w:val="00FC0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42119F"/>
    <w:pPr>
      <w:spacing w:after="0" w:line="240" w:lineRule="auto"/>
    </w:pPr>
    <w:rPr>
      <w:rFonts w:ascii="Arial" w:eastAsia="Times New Roman" w:hAnsi="Arial" w:cs="Times New Roman"/>
      <w:sz w:val="24"/>
      <w:szCs w:val="24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20C57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820C57"/>
    <w:rPr>
      <w:rFonts w:ascii="Arial" w:eastAsia="Times New Roman" w:hAnsi="Arial" w:cs="Times New Roman"/>
      <w:sz w:val="24"/>
      <w:szCs w:val="24"/>
      <w:lang w:eastAsia="de-DE"/>
    </w:rPr>
  </w:style>
  <w:style w:type="paragraph" w:styleId="Fuzeile">
    <w:name w:val="footer"/>
    <w:basedOn w:val="Standard"/>
    <w:link w:val="FuzeileZchn"/>
    <w:uiPriority w:val="99"/>
    <w:unhideWhenUsed/>
    <w:rsid w:val="00820C57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820C57"/>
    <w:rPr>
      <w:rFonts w:ascii="Arial" w:eastAsia="Times New Roman" w:hAnsi="Arial" w:cs="Times New Roman"/>
      <w:sz w:val="24"/>
      <w:szCs w:val="24"/>
      <w:lang w:eastAsia="de-D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97667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97667"/>
    <w:rPr>
      <w:rFonts w:ascii="Tahoma" w:eastAsia="Times New Roman" w:hAnsi="Tahoma" w:cs="Tahoma"/>
      <w:sz w:val="16"/>
      <w:szCs w:val="16"/>
      <w:lang w:eastAsia="de-D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42119F"/>
    <w:pPr>
      <w:spacing w:after="0" w:line="240" w:lineRule="auto"/>
    </w:pPr>
    <w:rPr>
      <w:rFonts w:ascii="Arial" w:eastAsia="Times New Roman" w:hAnsi="Arial" w:cs="Times New Roman"/>
      <w:sz w:val="24"/>
      <w:szCs w:val="24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20C57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820C57"/>
    <w:rPr>
      <w:rFonts w:ascii="Arial" w:eastAsia="Times New Roman" w:hAnsi="Arial" w:cs="Times New Roman"/>
      <w:sz w:val="24"/>
      <w:szCs w:val="24"/>
      <w:lang w:eastAsia="de-DE"/>
    </w:rPr>
  </w:style>
  <w:style w:type="paragraph" w:styleId="Fuzeile">
    <w:name w:val="footer"/>
    <w:basedOn w:val="Standard"/>
    <w:link w:val="FuzeileZchn"/>
    <w:uiPriority w:val="99"/>
    <w:unhideWhenUsed/>
    <w:rsid w:val="00820C57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820C57"/>
    <w:rPr>
      <w:rFonts w:ascii="Arial" w:eastAsia="Times New Roman" w:hAnsi="Arial" w:cs="Times New Roman"/>
      <w:sz w:val="24"/>
      <w:szCs w:val="24"/>
      <w:lang w:eastAsia="de-D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97667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97667"/>
    <w:rPr>
      <w:rFonts w:ascii="Tahoma" w:eastAsia="Times New Roman" w:hAnsi="Tahoma" w:cs="Tahoma"/>
      <w:sz w:val="16"/>
      <w:szCs w:val="16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785038EB.dotm</Template>
  <TotalTime>0</TotalTime>
  <Pages>3</Pages>
  <Words>626</Words>
  <Characters>4373</Characters>
  <Application>Microsoft Office Word</Application>
  <DocSecurity>0</DocSecurity>
  <Lines>230</Lines>
  <Paragraphs>76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BMU</Company>
  <LinksUpToDate>false</LinksUpToDate>
  <CharactersWithSpaces>4923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Elsholz, Bärbel</dc:creator>
  <cp:lastModifiedBy>Rix, Nancy</cp:lastModifiedBy>
  <cp:revision>2</cp:revision>
  <cp:lastPrinted>2017-02-02T08:26:00Z</cp:lastPrinted>
  <dcterms:created xsi:type="dcterms:W3CDTF">2017-02-16T12:08:00Z</dcterms:created>
  <dcterms:modified xsi:type="dcterms:W3CDTF">2017-02-16T12:08:00Z</dcterms:modified>
</cp:coreProperties>
</file>